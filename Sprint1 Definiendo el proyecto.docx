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20E2B" w14:textId="77777777" w:rsidR="00E60E76" w:rsidRDefault="00E60E76" w:rsidP="00E60E76">
      <w:pPr>
        <w:pStyle w:val="Ttulo"/>
        <w:ind w:left="0"/>
        <w:rPr>
          <w:rFonts w:eastAsia="Times New Roman"/>
        </w:rPr>
      </w:pPr>
    </w:p>
    <w:p w14:paraId="11429C85" w14:textId="77777777" w:rsidR="00E60E76" w:rsidRDefault="00E60E76" w:rsidP="00E60E76">
      <w:pPr>
        <w:pStyle w:val="Ttulo"/>
        <w:ind w:left="0"/>
        <w:rPr>
          <w:rFonts w:eastAsia="Times New Roman"/>
        </w:rPr>
      </w:pPr>
    </w:p>
    <w:p w14:paraId="2B8DFDEB" w14:textId="7AD67B3C" w:rsidR="00E60E76" w:rsidRPr="006D1505" w:rsidRDefault="00E60E76" w:rsidP="00E11EC1">
      <w:pPr>
        <w:pStyle w:val="Ttulo"/>
        <w:ind w:left="0"/>
        <w:rPr>
          <w:rFonts w:eastAsia="Times New Roman"/>
        </w:rPr>
      </w:pPr>
      <w:r w:rsidRPr="006D1505">
        <w:rPr>
          <w:rFonts w:eastAsia="Times New Roman"/>
        </w:rPr>
        <w:t>Sprint 1. Definiendo el proyecto</w:t>
      </w:r>
    </w:p>
    <w:p w14:paraId="53161E13" w14:textId="77777777" w:rsidR="001F7F85" w:rsidRPr="00E60E76" w:rsidRDefault="001F7F85" w:rsidP="001F7F85">
      <w:pPr>
        <w:pStyle w:val="Subttulo"/>
        <w:rPr>
          <w:color w:val="FF0000"/>
          <w:sz w:val="40"/>
          <w:szCs w:val="40"/>
          <w:lang w:val="es-CO"/>
        </w:rPr>
      </w:pPr>
    </w:p>
    <w:p w14:paraId="3A223C49" w14:textId="77777777" w:rsidR="001F7F85" w:rsidRPr="00E60E76" w:rsidRDefault="001F7F85" w:rsidP="001F7F85">
      <w:pPr>
        <w:pStyle w:val="Subttulo"/>
        <w:rPr>
          <w:color w:val="FF0000"/>
          <w:sz w:val="40"/>
          <w:szCs w:val="40"/>
          <w:lang w:val="es-CO"/>
        </w:rPr>
      </w:pPr>
    </w:p>
    <w:p w14:paraId="73F8D44B" w14:textId="51791000" w:rsidR="00E279B8" w:rsidRPr="00E60E76" w:rsidRDefault="001F7F85" w:rsidP="001F7F85">
      <w:pPr>
        <w:pStyle w:val="Subttulo"/>
        <w:rPr>
          <w:sz w:val="40"/>
          <w:szCs w:val="40"/>
          <w:lang w:val="es-CO"/>
        </w:rPr>
      </w:pPr>
      <w:r w:rsidRPr="00E60E76">
        <w:rPr>
          <w:color w:val="568278" w:themeColor="accent5" w:themeShade="BF"/>
          <w:sz w:val="40"/>
          <w:szCs w:val="40"/>
          <w:lang w:val="es-CO"/>
        </w:rPr>
        <w:t>P</w:t>
      </w:r>
      <w:r w:rsidRPr="00E60E76">
        <w:rPr>
          <w:color w:val="FF5050"/>
          <w:sz w:val="40"/>
          <w:szCs w:val="40"/>
          <w:lang w:val="es-CO"/>
        </w:rPr>
        <w:t>E</w:t>
      </w:r>
      <w:r w:rsidRPr="00E60E76">
        <w:rPr>
          <w:color w:val="00B0F0"/>
          <w:sz w:val="40"/>
          <w:szCs w:val="40"/>
          <w:lang w:val="es-CO"/>
        </w:rPr>
        <w:t>T</w:t>
      </w:r>
      <w:r w:rsidR="005D0FA1" w:rsidRPr="00903DB9">
        <w:rPr>
          <w:color w:val="FFC000"/>
          <w:sz w:val="32"/>
          <w:szCs w:val="32"/>
          <w:lang w:val="es-CO"/>
        </w:rPr>
        <w:t>i</w:t>
      </w:r>
      <w:r w:rsidR="005D0FA1" w:rsidRPr="00903DB9">
        <w:rPr>
          <w:color w:val="7030A0"/>
          <w:sz w:val="32"/>
          <w:szCs w:val="32"/>
          <w:lang w:val="es-CO"/>
        </w:rPr>
        <w:t>s</w:t>
      </w:r>
      <w:r w:rsidR="005D0FA1" w:rsidRPr="00903DB9">
        <w:rPr>
          <w:color w:val="C00000"/>
          <w:sz w:val="32"/>
          <w:szCs w:val="32"/>
          <w:lang w:val="es-CO"/>
        </w:rPr>
        <w:t>o</w:t>
      </w:r>
      <w:r w:rsidR="005D0FA1" w:rsidRPr="00903DB9">
        <w:rPr>
          <w:color w:val="7030A0"/>
          <w:sz w:val="32"/>
          <w:szCs w:val="32"/>
          <w:lang w:val="es-CO"/>
        </w:rPr>
        <w:t>s</w:t>
      </w:r>
      <w:r w:rsidRPr="00E60E76">
        <w:rPr>
          <w:sz w:val="40"/>
          <w:szCs w:val="40"/>
          <w:lang w:val="es-CO"/>
        </w:rPr>
        <w:t xml:space="preserve"> </w:t>
      </w:r>
      <w:sdt>
        <w:sdtPr>
          <w:rPr>
            <w:sz w:val="40"/>
            <w:szCs w:val="40"/>
          </w:rPr>
          <w:alias w:val="Versión:"/>
          <w:tag w:val="Versión:"/>
          <w:id w:val="-907991857"/>
          <w:placeholder>
            <w:docPart w:val="2A770C239A694372BD11F12D779D651B"/>
          </w:placeholder>
          <w:temporary/>
          <w:showingPlcHdr/>
          <w15:appearance w15:val="hidden"/>
        </w:sdtPr>
        <w:sdtEndPr/>
        <w:sdtContent>
          <w:r w:rsidR="00B87079" w:rsidRPr="001F7F85">
            <w:rPr>
              <w:sz w:val="40"/>
              <w:szCs w:val="40"/>
              <w:lang w:bidi="es-ES"/>
            </w:rPr>
            <w:t>Versión</w:t>
          </w:r>
        </w:sdtContent>
      </w:sdt>
      <w:r w:rsidR="00E279B8" w:rsidRPr="001F7F85">
        <w:rPr>
          <w:sz w:val="40"/>
          <w:szCs w:val="40"/>
          <w:lang w:bidi="es-ES"/>
        </w:rPr>
        <w:t xml:space="preserve"> </w:t>
      </w:r>
      <w:r w:rsidRPr="001F7F85">
        <w:rPr>
          <w:sz w:val="40"/>
          <w:szCs w:val="40"/>
        </w:rPr>
        <w:t>0.1</w:t>
      </w:r>
    </w:p>
    <w:p w14:paraId="28693E17" w14:textId="621F5642" w:rsidR="00E279B8" w:rsidRPr="001F7F85" w:rsidRDefault="001F7F85" w:rsidP="001F7F85">
      <w:pPr>
        <w:pStyle w:val="Informacindecontacto"/>
        <w:rPr>
          <w:sz w:val="28"/>
          <w:szCs w:val="28"/>
        </w:rPr>
      </w:pPr>
      <w:r w:rsidRPr="001F7F85">
        <w:rPr>
          <w:sz w:val="28"/>
          <w:szCs w:val="28"/>
        </w:rPr>
        <w:t>tripulantes:</w:t>
      </w:r>
      <w:r w:rsidR="00E279B8" w:rsidRPr="001F7F85">
        <w:rPr>
          <w:sz w:val="28"/>
          <w:szCs w:val="28"/>
          <w:lang w:bidi="es-ES"/>
        </w:rPr>
        <w:t xml:space="preserve"> </w:t>
      </w:r>
      <w:sdt>
        <w:sdtPr>
          <w:rPr>
            <w:sz w:val="28"/>
            <w:szCs w:val="28"/>
          </w:rPr>
          <w:alias w:val="Escriba su nombre:"/>
          <w:tag w:val="Escriba su nombre:"/>
          <w:id w:val="-679964544"/>
          <w:placeholder>
            <w:docPart w:val="DF8514C81CB646FBA815FBBA753A9518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EndPr/>
        <w:sdtContent>
          <w:r w:rsidRPr="001F7F85">
            <w:rPr>
              <w:sz w:val="28"/>
              <w:szCs w:val="28"/>
            </w:rPr>
            <w:t>alexandra salazar d.</w:t>
          </w:r>
        </w:sdtContent>
      </w:sdt>
    </w:p>
    <w:p w14:paraId="29E2EF1C" w14:textId="3365B07C" w:rsidR="001F7F85" w:rsidRPr="001F7F85" w:rsidRDefault="001F7F85" w:rsidP="001F7F85">
      <w:pPr>
        <w:pStyle w:val="Informacindecontacto"/>
        <w:rPr>
          <w:sz w:val="28"/>
          <w:szCs w:val="28"/>
        </w:rPr>
      </w:pPr>
      <w:r w:rsidRPr="001F7F85">
        <w:rPr>
          <w:sz w:val="28"/>
          <w:szCs w:val="28"/>
        </w:rPr>
        <w:t>juan manuel mendoza.</w:t>
      </w:r>
    </w:p>
    <w:p w14:paraId="7F8CB077" w14:textId="1DBAE33F" w:rsidR="001F7F85" w:rsidRPr="001F7F85" w:rsidRDefault="001F7F85" w:rsidP="001F7F85">
      <w:pPr>
        <w:pStyle w:val="Informacindecontacto"/>
        <w:rPr>
          <w:sz w:val="24"/>
          <w:szCs w:val="24"/>
        </w:rPr>
      </w:pPr>
      <w:r w:rsidRPr="001F7F85">
        <w:rPr>
          <w:sz w:val="28"/>
          <w:szCs w:val="28"/>
        </w:rPr>
        <w:t>manuel mantilla.</w:t>
      </w:r>
    </w:p>
    <w:p w14:paraId="3168E428" w14:textId="7E79FD95" w:rsidR="001F7F85" w:rsidRDefault="001F7F85" w:rsidP="00E279B8">
      <w:pPr>
        <w:pStyle w:val="Informacindecontacto"/>
      </w:pPr>
    </w:p>
    <w:p w14:paraId="687FCB4D" w14:textId="10258264" w:rsidR="00E279B8" w:rsidRPr="007B5610" w:rsidRDefault="001B1F0C" w:rsidP="00E279B8">
      <w:pPr>
        <w:pStyle w:val="Informacindecontacto"/>
        <w:rPr>
          <w:sz w:val="28"/>
          <w:szCs w:val="28"/>
          <w:lang w:val="es-CO"/>
        </w:rPr>
      </w:pPr>
      <w:sdt>
        <w:sdtPr>
          <w:rPr>
            <w:sz w:val="28"/>
            <w:szCs w:val="28"/>
            <w:lang w:val="es-CO"/>
          </w:rPr>
          <w:alias w:val="Escriba el nombre de la empresa:"/>
          <w:tag w:val=""/>
          <w:id w:val="442581965"/>
          <w:placeholder>
            <w:docPart w:val="05E15A1E4FC344D4AE88ACA0BA26EA4F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1F7F85" w:rsidRPr="007B5610">
            <w:rPr>
              <w:sz w:val="28"/>
              <w:szCs w:val="28"/>
              <w:lang w:val="es-CO"/>
            </w:rPr>
            <w:t>mision tic</w:t>
          </w:r>
        </w:sdtContent>
      </w:sdt>
    </w:p>
    <w:p w14:paraId="5A2C4B59" w14:textId="73A13EF8" w:rsidR="001F7F85" w:rsidRPr="007B5610" w:rsidRDefault="001B1F0C" w:rsidP="001F7F85">
      <w:pPr>
        <w:pStyle w:val="Informacindecontacto"/>
        <w:rPr>
          <w:sz w:val="28"/>
          <w:szCs w:val="28"/>
          <w:lang w:val="es-CO"/>
        </w:rPr>
      </w:pPr>
      <w:sdt>
        <w:sdtPr>
          <w:rPr>
            <w:sz w:val="28"/>
            <w:szCs w:val="28"/>
            <w:lang w:val="es-CO"/>
          </w:rPr>
          <w:alias w:val="Escriba la dirección de la empresa:"/>
          <w:tag w:val="Escriba la dirección de la empresa:"/>
          <w:id w:val="1489432431"/>
          <w:placeholder>
            <w:docPart w:val="7AC99A0FC6EE4CDAB6DE211354ECB35C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EndPr/>
        <w:sdtContent>
          <w:r w:rsidR="001F7F85" w:rsidRPr="007B5610">
            <w:rPr>
              <w:sz w:val="28"/>
              <w:szCs w:val="28"/>
              <w:lang w:val="es-CO"/>
            </w:rPr>
            <w:t>modulo 4</w:t>
          </w:r>
        </w:sdtContent>
      </w:sdt>
      <w:r w:rsidR="001F7F85" w:rsidRPr="007B5610">
        <w:rPr>
          <w:sz w:val="28"/>
          <w:szCs w:val="28"/>
          <w:lang w:val="es-CO"/>
        </w:rPr>
        <w:t>b</w:t>
      </w:r>
    </w:p>
    <w:p w14:paraId="4D77CA2A" w14:textId="64BF4BD0" w:rsidR="001F7F85" w:rsidRPr="007B5610" w:rsidRDefault="001F7F85" w:rsidP="00714CE5">
      <w:pPr>
        <w:pStyle w:val="Informacindecontacto"/>
        <w:rPr>
          <w:lang w:val="es-CO"/>
        </w:rPr>
      </w:pPr>
    </w:p>
    <w:p w14:paraId="3F907453" w14:textId="229BD450" w:rsidR="001F7F85" w:rsidRPr="007B5610" w:rsidRDefault="001F7F85" w:rsidP="00714CE5">
      <w:pPr>
        <w:pStyle w:val="Informacindecontacto"/>
        <w:rPr>
          <w:lang w:val="es-CO"/>
        </w:rPr>
      </w:pPr>
    </w:p>
    <w:p w14:paraId="283EBAED" w14:textId="01CF3A21" w:rsidR="001F7F85" w:rsidRPr="007B5610" w:rsidRDefault="001F7F85" w:rsidP="00714CE5">
      <w:pPr>
        <w:pStyle w:val="Informacindecontacto"/>
        <w:rPr>
          <w:lang w:val="es-CO"/>
        </w:rPr>
      </w:pPr>
    </w:p>
    <w:p w14:paraId="273C8490" w14:textId="4039B5B0" w:rsidR="00E60E76" w:rsidRDefault="00E11EC1" w:rsidP="001F7F85">
      <w:pPr>
        <w:pStyle w:val="Ttulo"/>
        <w:ind w:left="0"/>
        <w:rPr>
          <w:rFonts w:eastAsia="Times New Roman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26579D5" wp14:editId="00FC0199">
            <wp:simplePos x="0" y="0"/>
            <wp:positionH relativeFrom="margin">
              <wp:align>right</wp:align>
            </wp:positionH>
            <wp:positionV relativeFrom="paragraph">
              <wp:posOffset>11219</wp:posOffset>
            </wp:positionV>
            <wp:extent cx="1978660" cy="1607820"/>
            <wp:effectExtent l="0" t="0" r="2540" b="0"/>
            <wp:wrapThrough wrapText="bothSides">
              <wp:wrapPolygon edited="0">
                <wp:start x="0" y="0"/>
                <wp:lineTo x="0" y="21242"/>
                <wp:lineTo x="21420" y="21242"/>
                <wp:lineTo x="21420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6C66E" w14:textId="5B35F660" w:rsidR="00E60E76" w:rsidRDefault="00E60E76" w:rsidP="001F7F85">
      <w:pPr>
        <w:pStyle w:val="Ttulo"/>
        <w:ind w:left="0"/>
        <w:rPr>
          <w:rFonts w:eastAsia="Times New Roman"/>
        </w:rPr>
      </w:pPr>
    </w:p>
    <w:p w14:paraId="019A5A50" w14:textId="77777777" w:rsidR="00E60E76" w:rsidRDefault="00E60E76" w:rsidP="001F7F85">
      <w:pPr>
        <w:pStyle w:val="Ttulo"/>
        <w:ind w:left="0"/>
        <w:rPr>
          <w:rFonts w:eastAsia="Times New Roman"/>
        </w:rPr>
      </w:pPr>
    </w:p>
    <w:p w14:paraId="76CE3CFB" w14:textId="77777777" w:rsidR="00E60E76" w:rsidRDefault="00E60E76" w:rsidP="001F7F85">
      <w:pPr>
        <w:pStyle w:val="Ttulo"/>
        <w:ind w:left="0"/>
        <w:rPr>
          <w:rFonts w:eastAsia="Times New Roman"/>
        </w:rPr>
      </w:pPr>
    </w:p>
    <w:p w14:paraId="4B2FFD67" w14:textId="77777777" w:rsidR="00E60E76" w:rsidRDefault="00E60E76" w:rsidP="001F7F85">
      <w:pPr>
        <w:pStyle w:val="Ttulo"/>
        <w:ind w:left="0"/>
        <w:rPr>
          <w:rFonts w:eastAsia="Times New Roman"/>
        </w:rPr>
      </w:pPr>
    </w:p>
    <w:p w14:paraId="62E0262B" w14:textId="77777777" w:rsidR="00E60E76" w:rsidRDefault="00E60E76" w:rsidP="001F7F85">
      <w:pPr>
        <w:pStyle w:val="Ttulo"/>
        <w:ind w:left="0"/>
        <w:rPr>
          <w:rFonts w:eastAsia="Times New Roman"/>
        </w:rPr>
      </w:pPr>
    </w:p>
    <w:p w14:paraId="70D13682" w14:textId="77777777" w:rsidR="00E60E76" w:rsidRDefault="00E60E76" w:rsidP="00E60E76">
      <w:pPr>
        <w:pStyle w:val="Subttulo"/>
        <w:rPr>
          <w:sz w:val="40"/>
          <w:szCs w:val="40"/>
        </w:rPr>
      </w:pPr>
    </w:p>
    <w:p w14:paraId="18E91E55" w14:textId="77777777" w:rsidR="00E60E76" w:rsidRDefault="00E60E76" w:rsidP="00E60E76">
      <w:pPr>
        <w:pStyle w:val="Subttulo"/>
        <w:rPr>
          <w:sz w:val="40"/>
          <w:szCs w:val="40"/>
        </w:rPr>
      </w:pPr>
    </w:p>
    <w:p w14:paraId="477CC357" w14:textId="77777777" w:rsidR="00E60E76" w:rsidRDefault="00E60E76" w:rsidP="00E60E76">
      <w:pPr>
        <w:pStyle w:val="Subttulo"/>
        <w:rPr>
          <w:sz w:val="40"/>
          <w:szCs w:val="40"/>
        </w:rPr>
      </w:pPr>
    </w:p>
    <w:p w14:paraId="06514B83" w14:textId="77777777" w:rsidR="00E60E76" w:rsidRDefault="00E60E76" w:rsidP="00E60E76">
      <w:pPr>
        <w:pStyle w:val="Subttulo"/>
        <w:rPr>
          <w:sz w:val="40"/>
          <w:szCs w:val="40"/>
        </w:rPr>
      </w:pPr>
    </w:p>
    <w:p w14:paraId="1DB6B185" w14:textId="185EC251" w:rsidR="00E60E76" w:rsidRDefault="001B1F0C" w:rsidP="00E60E76">
      <w:pPr>
        <w:pStyle w:val="Informacindecontacto"/>
      </w:pPr>
      <w:sdt>
        <w:sdtPr>
          <w:alias w:val="Escriba la fecha:"/>
          <w:tag w:val="Escriba la fecha:"/>
          <w:id w:val="-124232032"/>
          <w:placeholder>
            <w:docPart w:val="A522E71D16934BF6A872E155B1678861"/>
          </w:placeholder>
          <w:temporary/>
          <w:showingPlcHdr/>
          <w15:appearance w15:val="hidden"/>
        </w:sdtPr>
        <w:sdtEndPr/>
        <w:sdtContent>
          <w:r w:rsidR="00E60E76" w:rsidRPr="001F7F85">
            <w:rPr>
              <w:lang w:bidi="es-ES"/>
            </w:rPr>
            <w:t>fecha</w:t>
          </w:r>
        </w:sdtContent>
      </w:sdt>
      <w:r w:rsidR="00E60E76" w:rsidRPr="001F7F85">
        <w:t>: octubre 31 de 2021</w:t>
      </w:r>
    </w:p>
    <w:p w14:paraId="4B0E7ED5" w14:textId="77777777" w:rsidR="00E60E76" w:rsidRDefault="00E60E76" w:rsidP="001F7F85">
      <w:pPr>
        <w:pStyle w:val="Ttulo"/>
        <w:ind w:left="0"/>
        <w:rPr>
          <w:rFonts w:eastAsia="Times New Roman"/>
        </w:rPr>
      </w:pPr>
    </w:p>
    <w:p w14:paraId="3CFA99C6" w14:textId="77777777" w:rsidR="002C4755" w:rsidRDefault="002C4755" w:rsidP="00E22B82">
      <w:pPr>
        <w:pStyle w:val="Subttulo"/>
        <w:rPr>
          <w:rFonts w:eastAsia="Times New Roman"/>
          <w:lang w:eastAsia="es-CO"/>
        </w:rPr>
      </w:pPr>
    </w:p>
    <w:p w14:paraId="540C097F" w14:textId="77777777" w:rsidR="002C4755" w:rsidRDefault="002C4755" w:rsidP="00E22B82">
      <w:pPr>
        <w:pStyle w:val="Subttulo"/>
        <w:rPr>
          <w:rFonts w:eastAsia="Times New Roman"/>
          <w:lang w:eastAsia="es-CO"/>
        </w:rPr>
      </w:pPr>
    </w:p>
    <w:p w14:paraId="13C03972" w14:textId="74EA1A9E" w:rsidR="001F7F85" w:rsidRPr="006D1505" w:rsidRDefault="001F7F85" w:rsidP="00E22B82">
      <w:pPr>
        <w:pStyle w:val="Subttulo"/>
        <w:rPr>
          <w:rFonts w:eastAsia="Times New Roman"/>
          <w:lang w:eastAsia="es-CO"/>
        </w:rPr>
      </w:pPr>
      <w:r w:rsidRPr="006D1505">
        <w:rPr>
          <w:rFonts w:eastAsia="Times New Roman"/>
          <w:lang w:eastAsia="es-CO"/>
        </w:rPr>
        <w:t>Identificación del proyecto</w:t>
      </w:r>
    </w:p>
    <w:p w14:paraId="50687366" w14:textId="48DBF574" w:rsidR="001F7F85" w:rsidRDefault="000D3DCB" w:rsidP="001F7F85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Las nuevas generaciones han </w:t>
      </w:r>
      <w:r w:rsidR="001F19A0">
        <w:rPr>
          <w:rFonts w:ascii="Times New Roman" w:eastAsia="Times New Roman" w:hAnsi="Times New Roman" w:cs="Times New Roman"/>
          <w:sz w:val="24"/>
          <w:szCs w:val="24"/>
          <w:lang w:eastAsia="es-CO"/>
        </w:rPr>
        <w:t>desarrollad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o un </w:t>
      </w:r>
      <w:r w:rsidR="00E22B82">
        <w:rPr>
          <w:rFonts w:ascii="Times New Roman" w:eastAsia="Times New Roman" w:hAnsi="Times New Roman" w:cs="Times New Roman"/>
          <w:sz w:val="24"/>
          <w:szCs w:val="24"/>
          <w:lang w:eastAsia="es-CO"/>
        </w:rPr>
        <w:t>enorme apego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 los animales de compañía, </w:t>
      </w:r>
      <w:r w:rsidR="00E22B82">
        <w:rPr>
          <w:rFonts w:ascii="Times New Roman" w:eastAsia="Times New Roman" w:hAnsi="Times New Roman" w:cs="Times New Roman"/>
          <w:sz w:val="24"/>
          <w:szCs w:val="24"/>
          <w:lang w:eastAsia="es-CO"/>
        </w:rPr>
        <w:t>los cuales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representan inmenso bienestar para la salud física y mental de quienes conviven con ellos</w:t>
      </w:r>
      <w:r w:rsidR="00E22B82">
        <w:rPr>
          <w:rFonts w:ascii="Times New Roman" w:eastAsia="Times New Roman" w:hAnsi="Times New Roman" w:cs="Times New Roman"/>
          <w:sz w:val="24"/>
          <w:szCs w:val="24"/>
          <w:lang w:eastAsia="es-CO"/>
        </w:rPr>
        <w:t>;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adicionalmente la vida moderna</w:t>
      </w:r>
      <w:r w:rsidR="00E22B82">
        <w:rPr>
          <w:rFonts w:ascii="Times New Roman" w:eastAsia="Times New Roman" w:hAnsi="Times New Roman" w:cs="Times New Roman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con su ritmo acelerado</w:t>
      </w:r>
      <w:r w:rsidR="00E22B82">
        <w:rPr>
          <w:rFonts w:ascii="Times New Roman" w:eastAsia="Times New Roman" w:hAnsi="Times New Roman" w:cs="Times New Roman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ha generado que las personas tengan cada vez menos tiempo para brindarles y es por esto que hemos ideado esta útil y divertida app que va a </w:t>
      </w:r>
      <w:r w:rsidR="00E22B8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ayudar a las personas a compartir tiempo y espacio de calidad con ellos: Los </w:t>
      </w:r>
      <w:proofErr w:type="spellStart"/>
      <w:r w:rsidR="001F19A0">
        <w:rPr>
          <w:rFonts w:ascii="Times New Roman" w:eastAsia="Times New Roman" w:hAnsi="Times New Roman" w:cs="Times New Roman"/>
          <w:sz w:val="24"/>
          <w:szCs w:val="24"/>
          <w:lang w:eastAsia="es-CO"/>
        </w:rPr>
        <w:t>PETisos</w:t>
      </w:r>
      <w:proofErr w:type="spellEnd"/>
      <w:r w:rsidR="00E22B8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4970090B" w14:textId="77777777" w:rsidR="002C4755" w:rsidRDefault="002C4755" w:rsidP="00E22B82">
      <w:pPr>
        <w:pStyle w:val="Subttulo"/>
        <w:rPr>
          <w:rFonts w:eastAsia="Times New Roman"/>
          <w:lang w:eastAsia="es-CO"/>
        </w:rPr>
      </w:pPr>
    </w:p>
    <w:p w14:paraId="2FC1F4AB" w14:textId="6CD52EC4" w:rsidR="001F7F85" w:rsidRPr="006D1505" w:rsidRDefault="001F7F85" w:rsidP="00E22B82">
      <w:pPr>
        <w:pStyle w:val="Subttulo"/>
        <w:rPr>
          <w:rFonts w:eastAsia="Times New Roman"/>
          <w:lang w:eastAsia="es-CO"/>
        </w:rPr>
      </w:pPr>
      <w:r w:rsidRPr="006D1505">
        <w:rPr>
          <w:rFonts w:eastAsia="Times New Roman"/>
          <w:lang w:eastAsia="es-CO"/>
        </w:rPr>
        <w:t>Creación del proyecto</w:t>
      </w:r>
    </w:p>
    <w:p w14:paraId="28A82763" w14:textId="122274DF" w:rsidR="001C6A4A" w:rsidRDefault="00E22B82" w:rsidP="001C6A4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s-CO" w:eastAsia="es-CO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F6CA8E6" wp14:editId="25FCEB33">
            <wp:simplePos x="0" y="0"/>
            <wp:positionH relativeFrom="margin">
              <wp:posOffset>289560</wp:posOffset>
            </wp:positionH>
            <wp:positionV relativeFrom="paragraph">
              <wp:posOffset>426085</wp:posOffset>
            </wp:positionV>
            <wp:extent cx="640080" cy="519430"/>
            <wp:effectExtent l="0" t="0" r="7620" b="0"/>
            <wp:wrapThrough wrapText="bothSides">
              <wp:wrapPolygon edited="0">
                <wp:start x="0" y="0"/>
                <wp:lineTo x="0" y="20597"/>
                <wp:lineTo x="21214" y="20597"/>
                <wp:lineTo x="21214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F8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="00903DB9" w:rsidRPr="00E60E76">
        <w:rPr>
          <w:color w:val="568278" w:themeColor="accent5" w:themeShade="BF"/>
          <w:sz w:val="40"/>
          <w:szCs w:val="40"/>
          <w:lang w:val="es-CO"/>
        </w:rPr>
        <w:t>P</w:t>
      </w:r>
      <w:r w:rsidR="00903DB9" w:rsidRPr="00E60E76">
        <w:rPr>
          <w:color w:val="FF5050"/>
          <w:sz w:val="40"/>
          <w:szCs w:val="40"/>
          <w:lang w:val="es-CO"/>
        </w:rPr>
        <w:t>E</w:t>
      </w:r>
      <w:r w:rsidR="00903DB9" w:rsidRPr="00E60E76">
        <w:rPr>
          <w:color w:val="00B0F0"/>
          <w:sz w:val="40"/>
          <w:szCs w:val="40"/>
          <w:lang w:val="es-CO"/>
        </w:rPr>
        <w:t>T</w:t>
      </w:r>
      <w:r w:rsidR="00903DB9" w:rsidRPr="00903DB9">
        <w:rPr>
          <w:color w:val="FFC000"/>
          <w:sz w:val="40"/>
          <w:szCs w:val="40"/>
          <w:lang w:val="es-CO"/>
        </w:rPr>
        <w:t>i</w:t>
      </w:r>
      <w:r w:rsidR="00903DB9" w:rsidRPr="00903DB9">
        <w:rPr>
          <w:color w:val="7030A0"/>
          <w:sz w:val="40"/>
          <w:szCs w:val="40"/>
          <w:lang w:val="es-CO"/>
        </w:rPr>
        <w:t>s</w:t>
      </w:r>
      <w:r w:rsidR="00903DB9" w:rsidRPr="00903DB9">
        <w:rPr>
          <w:color w:val="C00000"/>
          <w:sz w:val="40"/>
          <w:szCs w:val="40"/>
          <w:lang w:val="es-CO"/>
        </w:rPr>
        <w:t>o</w:t>
      </w:r>
      <w:r w:rsidR="00903DB9" w:rsidRPr="00903DB9">
        <w:rPr>
          <w:color w:val="7030A0"/>
          <w:sz w:val="40"/>
          <w:szCs w:val="40"/>
          <w:lang w:val="es-CO"/>
        </w:rPr>
        <w:t>s</w:t>
      </w:r>
      <w:proofErr w:type="spellEnd"/>
    </w:p>
    <w:p w14:paraId="42580CA0" w14:textId="46FA4761" w:rsidR="00E22B82" w:rsidRDefault="00EE44C2" w:rsidP="001C6A4A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PETisos</w:t>
      </w:r>
      <w:proofErr w:type="spellEnd"/>
      <w:r w:rsidR="00E22B8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BC77B7">
        <w:rPr>
          <w:rFonts w:ascii="Times New Roman" w:eastAsia="Times New Roman" w:hAnsi="Times New Roman" w:cs="Times New Roman"/>
          <w:sz w:val="24"/>
          <w:szCs w:val="24"/>
          <w:lang w:eastAsia="es-CO"/>
        </w:rPr>
        <w:t>será</w:t>
      </w:r>
      <w:r w:rsidR="00E22B8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una</w:t>
      </w:r>
      <w:r w:rsidR="00E22B8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App que va a permitir a los usuarios (personas que conviven con animales de compañía) identificar desde la comodidad de su dispositivo móvil los lugares agradables, tranquilos y seguros en su área para compartir tiempo con su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´petiso´</w:t>
      </w:r>
      <w:r w:rsidR="007B5610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dónde suplir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sus </w:t>
      </w:r>
      <w:r w:rsidR="007B5610">
        <w:rPr>
          <w:rFonts w:ascii="Times New Roman" w:eastAsia="Times New Roman" w:hAnsi="Times New Roman" w:cs="Times New Roman"/>
          <w:sz w:val="24"/>
          <w:szCs w:val="24"/>
          <w:lang w:eastAsia="es-CO"/>
        </w:rPr>
        <w:t>diferentes necesidades</w:t>
      </w:r>
      <w:r w:rsidR="00E22B8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</w:t>
      </w:r>
    </w:p>
    <w:p w14:paraId="2BDEA350" w14:textId="77777777" w:rsidR="002C4755" w:rsidRDefault="002C4755" w:rsidP="007B5610">
      <w:pPr>
        <w:pStyle w:val="Subttulo"/>
        <w:rPr>
          <w:rFonts w:eastAsia="Times New Roman"/>
          <w:lang w:eastAsia="es-CO"/>
        </w:rPr>
      </w:pPr>
    </w:p>
    <w:p w14:paraId="02549CA0" w14:textId="6A17BDF1" w:rsidR="007B5610" w:rsidRDefault="007B5610" w:rsidP="007B5610">
      <w:pPr>
        <w:pStyle w:val="Subttulo"/>
        <w:rPr>
          <w:rFonts w:eastAsia="Times New Roman"/>
          <w:lang w:eastAsia="es-CO"/>
        </w:rPr>
      </w:pPr>
      <w:r>
        <w:rPr>
          <w:rFonts w:eastAsia="Times New Roman"/>
          <w:lang w:eastAsia="es-CO"/>
        </w:rPr>
        <w:t>usuarios y funcionalidades</w:t>
      </w:r>
    </w:p>
    <w:p w14:paraId="3454E8A1" w14:textId="77777777" w:rsidR="00564354" w:rsidRDefault="00564354" w:rsidP="007B5610">
      <w:pPr>
        <w:rPr>
          <w:lang w:eastAsia="es-CO"/>
        </w:rPr>
      </w:pPr>
    </w:p>
    <w:p w14:paraId="11C06FA4" w14:textId="604103E8" w:rsidR="007B5610" w:rsidRDefault="007B5610" w:rsidP="007B5610">
      <w:pPr>
        <w:rPr>
          <w:lang w:eastAsia="es-CO"/>
        </w:rPr>
      </w:pPr>
      <w:r>
        <w:rPr>
          <w:lang w:eastAsia="es-CO"/>
        </w:rPr>
        <w:t xml:space="preserve">CLIENTES – PERSONAS CON </w:t>
      </w:r>
      <w:r w:rsidR="00EE44C2">
        <w:rPr>
          <w:lang w:eastAsia="es-CO"/>
        </w:rPr>
        <w:t>ANIMALES DE COMPAÑÍA (</w:t>
      </w:r>
      <w:proofErr w:type="spellStart"/>
      <w:r w:rsidR="00EE44C2">
        <w:rPr>
          <w:lang w:eastAsia="es-CO"/>
        </w:rPr>
        <w:t>PETisos</w:t>
      </w:r>
      <w:proofErr w:type="spellEnd"/>
      <w:r w:rsidR="00EE44C2">
        <w:rPr>
          <w:lang w:eastAsia="es-CO"/>
        </w:rPr>
        <w:t>)</w:t>
      </w:r>
    </w:p>
    <w:p w14:paraId="1F106878" w14:textId="27AB31A9" w:rsidR="007B5610" w:rsidRDefault="007B5610" w:rsidP="007B5610">
      <w:pPr>
        <w:pStyle w:val="Prrafodelista"/>
        <w:numPr>
          <w:ilvl w:val="0"/>
          <w:numId w:val="12"/>
        </w:numPr>
        <w:rPr>
          <w:lang w:eastAsia="es-CO"/>
        </w:rPr>
      </w:pPr>
      <w:r>
        <w:rPr>
          <w:lang w:eastAsia="es-CO"/>
        </w:rPr>
        <w:t>Registro</w:t>
      </w:r>
    </w:p>
    <w:p w14:paraId="6D9CE746" w14:textId="00F754D7" w:rsidR="00564354" w:rsidRDefault="00564354" w:rsidP="00564354">
      <w:pPr>
        <w:pStyle w:val="Prrafodelista"/>
        <w:numPr>
          <w:ilvl w:val="1"/>
          <w:numId w:val="12"/>
        </w:numPr>
        <w:rPr>
          <w:lang w:eastAsia="es-CO"/>
        </w:rPr>
      </w:pPr>
      <w:r>
        <w:rPr>
          <w:lang w:eastAsia="es-CO"/>
        </w:rPr>
        <w:t>Nombre</w:t>
      </w:r>
    </w:p>
    <w:p w14:paraId="2B7E7A73" w14:textId="69EFF5C4" w:rsidR="00564354" w:rsidRDefault="00564354" w:rsidP="00564354">
      <w:pPr>
        <w:pStyle w:val="Prrafodelista"/>
        <w:numPr>
          <w:ilvl w:val="1"/>
          <w:numId w:val="12"/>
        </w:numPr>
        <w:rPr>
          <w:lang w:eastAsia="es-CO"/>
        </w:rPr>
      </w:pPr>
      <w:r>
        <w:rPr>
          <w:lang w:eastAsia="es-CO"/>
        </w:rPr>
        <w:t>Correo electrónico</w:t>
      </w:r>
    </w:p>
    <w:p w14:paraId="35B45DEF" w14:textId="4D108F6C" w:rsidR="00564354" w:rsidRDefault="00564354" w:rsidP="00564354">
      <w:pPr>
        <w:pStyle w:val="Prrafodelista"/>
        <w:numPr>
          <w:ilvl w:val="1"/>
          <w:numId w:val="12"/>
        </w:numPr>
        <w:rPr>
          <w:lang w:eastAsia="es-CO"/>
        </w:rPr>
      </w:pPr>
      <w:r>
        <w:rPr>
          <w:lang w:eastAsia="es-CO"/>
        </w:rPr>
        <w:t>Contraseña</w:t>
      </w:r>
    </w:p>
    <w:p w14:paraId="0F5B0CA3" w14:textId="77777777" w:rsidR="00564354" w:rsidRDefault="00564354" w:rsidP="00564354">
      <w:pPr>
        <w:pStyle w:val="Prrafodelista"/>
        <w:rPr>
          <w:lang w:eastAsia="es-CO"/>
        </w:rPr>
      </w:pPr>
    </w:p>
    <w:p w14:paraId="23705D4B" w14:textId="31B43A13" w:rsidR="00564354" w:rsidRDefault="00564354" w:rsidP="00564354">
      <w:pPr>
        <w:pStyle w:val="Prrafodelista"/>
        <w:numPr>
          <w:ilvl w:val="0"/>
          <w:numId w:val="12"/>
        </w:numPr>
        <w:rPr>
          <w:lang w:eastAsia="es-CO"/>
        </w:rPr>
      </w:pPr>
      <w:r>
        <w:rPr>
          <w:lang w:eastAsia="es-CO"/>
        </w:rPr>
        <w:t>Registro del animal de compañía</w:t>
      </w:r>
      <w:r w:rsidR="00EE44C2">
        <w:rPr>
          <w:lang w:eastAsia="es-CO"/>
        </w:rPr>
        <w:t xml:space="preserve"> (</w:t>
      </w:r>
      <w:proofErr w:type="spellStart"/>
      <w:r w:rsidR="00EE44C2">
        <w:rPr>
          <w:lang w:eastAsia="es-CO"/>
        </w:rPr>
        <w:t>PETiso</w:t>
      </w:r>
      <w:proofErr w:type="spellEnd"/>
      <w:r w:rsidR="00EE44C2">
        <w:rPr>
          <w:lang w:eastAsia="es-CO"/>
        </w:rPr>
        <w:t>)</w:t>
      </w:r>
    </w:p>
    <w:p w14:paraId="1824B411" w14:textId="6BC08C06" w:rsidR="00564354" w:rsidRDefault="00564354" w:rsidP="00564354">
      <w:pPr>
        <w:pStyle w:val="Prrafodelista"/>
        <w:numPr>
          <w:ilvl w:val="1"/>
          <w:numId w:val="12"/>
        </w:numPr>
        <w:rPr>
          <w:lang w:eastAsia="es-CO"/>
        </w:rPr>
      </w:pPr>
      <w:r>
        <w:rPr>
          <w:lang w:eastAsia="es-CO"/>
        </w:rPr>
        <w:t>Tipo de</w:t>
      </w:r>
      <w:r w:rsidR="00EE44C2">
        <w:rPr>
          <w:lang w:eastAsia="es-CO"/>
        </w:rPr>
        <w:t>l</w:t>
      </w:r>
      <w:r>
        <w:rPr>
          <w:lang w:eastAsia="es-CO"/>
        </w:rPr>
        <w:t xml:space="preserve"> Pet</w:t>
      </w:r>
      <w:r w:rsidR="00EE44C2">
        <w:rPr>
          <w:lang w:eastAsia="es-CO"/>
        </w:rPr>
        <w:t>iso</w:t>
      </w:r>
    </w:p>
    <w:p w14:paraId="27A77175" w14:textId="2ED2E3CD" w:rsidR="00564354" w:rsidRDefault="00564354" w:rsidP="00564354">
      <w:pPr>
        <w:pStyle w:val="Prrafodelista"/>
        <w:numPr>
          <w:ilvl w:val="1"/>
          <w:numId w:val="12"/>
        </w:numPr>
        <w:rPr>
          <w:lang w:eastAsia="es-CO"/>
        </w:rPr>
      </w:pPr>
      <w:r>
        <w:rPr>
          <w:lang w:eastAsia="es-CO"/>
        </w:rPr>
        <w:t>Nombre de Pet</w:t>
      </w:r>
      <w:r w:rsidR="00EE44C2">
        <w:rPr>
          <w:lang w:eastAsia="es-CO"/>
        </w:rPr>
        <w:t>iso</w:t>
      </w:r>
    </w:p>
    <w:p w14:paraId="0B034BCA" w14:textId="3100FAD5" w:rsidR="00564354" w:rsidRDefault="00564354" w:rsidP="00564354">
      <w:pPr>
        <w:pStyle w:val="Prrafodelista"/>
        <w:numPr>
          <w:ilvl w:val="1"/>
          <w:numId w:val="12"/>
        </w:numPr>
        <w:rPr>
          <w:lang w:eastAsia="es-CO"/>
        </w:rPr>
      </w:pPr>
      <w:r>
        <w:rPr>
          <w:lang w:eastAsia="es-CO"/>
        </w:rPr>
        <w:t>Raza del Pet</w:t>
      </w:r>
      <w:r w:rsidR="00EE44C2">
        <w:rPr>
          <w:lang w:eastAsia="es-CO"/>
        </w:rPr>
        <w:t>iso</w:t>
      </w:r>
    </w:p>
    <w:p w14:paraId="773E5A68" w14:textId="74048072" w:rsidR="00564354" w:rsidRDefault="00564354" w:rsidP="00564354">
      <w:pPr>
        <w:pStyle w:val="Prrafodelista"/>
        <w:numPr>
          <w:ilvl w:val="1"/>
          <w:numId w:val="12"/>
        </w:numPr>
        <w:rPr>
          <w:lang w:eastAsia="es-CO"/>
        </w:rPr>
      </w:pPr>
      <w:r>
        <w:rPr>
          <w:lang w:eastAsia="es-CO"/>
        </w:rPr>
        <w:t>Tamaño del Pet</w:t>
      </w:r>
      <w:r w:rsidR="00EE44C2">
        <w:rPr>
          <w:lang w:eastAsia="es-CO"/>
        </w:rPr>
        <w:t>iso</w:t>
      </w:r>
    </w:p>
    <w:p w14:paraId="694D79D7" w14:textId="77777777" w:rsidR="007B5610" w:rsidRDefault="007B5610" w:rsidP="00564354">
      <w:pPr>
        <w:pStyle w:val="Prrafodelista"/>
        <w:rPr>
          <w:lang w:eastAsia="es-CO"/>
        </w:rPr>
      </w:pPr>
    </w:p>
    <w:p w14:paraId="5249AC7E" w14:textId="56C43F35" w:rsidR="001F7F85" w:rsidRDefault="00101D48" w:rsidP="00E048E6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PETisos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1F7F8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utilizará </w:t>
      </w:r>
      <w:r w:rsid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herramientas de geolocalización para </w:t>
      </w:r>
      <w:r w:rsidR="001F7F85">
        <w:rPr>
          <w:rFonts w:ascii="Times New Roman" w:eastAsia="Times New Roman" w:hAnsi="Times New Roman" w:cs="Times New Roman"/>
          <w:sz w:val="24"/>
          <w:szCs w:val="24"/>
          <w:lang w:eastAsia="es-CO"/>
        </w:rPr>
        <w:t>mostrarle</w:t>
      </w:r>
      <w:r w:rsid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al usuario</w:t>
      </w:r>
      <w:r w:rsidR="001F7F8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rutas agradables</w:t>
      </w:r>
      <w:r w:rsid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tranquilas y seguras </w:t>
      </w:r>
      <w:r w:rsidR="001F7F8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para pasear con su </w:t>
      </w:r>
      <w:proofErr w:type="spellStart"/>
      <w:r w:rsid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>PETiso</w:t>
      </w:r>
      <w:proofErr w:type="spellEnd"/>
      <w:r w:rsid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Locales </w:t>
      </w:r>
      <w:proofErr w:type="spellStart"/>
      <w:r w:rsid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>petfriendly</w:t>
      </w:r>
      <w:proofErr w:type="spellEnd"/>
      <w:r w:rsid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>, veterinarias, spas de mascotas, Agro veterinarias y otros lugares de interés, ubicados en su área.</w:t>
      </w:r>
    </w:p>
    <w:p w14:paraId="41B9A95F" w14:textId="67CC12EF" w:rsidR="002C4755" w:rsidRDefault="002C4755" w:rsidP="00E048E6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21F71EC" w14:textId="77777777" w:rsidR="00117037" w:rsidRDefault="00117037" w:rsidP="00E35146">
      <w:pPr>
        <w:pStyle w:val="Subttulo"/>
        <w:rPr>
          <w:rFonts w:eastAsia="Times New Roman"/>
          <w:lang w:eastAsia="es-CO"/>
        </w:rPr>
      </w:pPr>
    </w:p>
    <w:p w14:paraId="28DEE91D" w14:textId="1AFF4F0A" w:rsidR="00E35146" w:rsidRDefault="00E35146" w:rsidP="00E35146">
      <w:pPr>
        <w:pStyle w:val="Subttulo"/>
        <w:rPr>
          <w:rFonts w:eastAsia="Times New Roman"/>
          <w:lang w:eastAsia="es-CO"/>
        </w:rPr>
      </w:pPr>
      <w:r>
        <w:rPr>
          <w:rFonts w:eastAsia="Times New Roman"/>
          <w:lang w:eastAsia="es-CO"/>
        </w:rPr>
        <w:lastRenderedPageBreak/>
        <w:t>requerimientos funcionales</w:t>
      </w:r>
    </w:p>
    <w:p w14:paraId="4F8801E8" w14:textId="36B2061F" w:rsidR="002C4755" w:rsidRDefault="002C4755" w:rsidP="002C4755">
      <w:pPr>
        <w:rPr>
          <w:lang w:eastAsia="es-CO"/>
        </w:rPr>
      </w:pPr>
      <w:r>
        <w:rPr>
          <w:noProof/>
        </w:rPr>
        <w:drawing>
          <wp:inline distT="0" distB="0" distL="0" distR="0" wp14:anchorId="275A5A4C" wp14:editId="4F072307">
            <wp:extent cx="5731510" cy="322389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61" t="38704" r="20459" b="12703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1A8E7" w14:textId="77777777" w:rsidR="00591744" w:rsidRPr="002C4755" w:rsidRDefault="00591744" w:rsidP="002C4755">
      <w:pPr>
        <w:rPr>
          <w:lang w:eastAsia="es-CO"/>
        </w:rPr>
      </w:pPr>
    </w:p>
    <w:p w14:paraId="4FC725CD" w14:textId="54567131" w:rsidR="00E048E6" w:rsidRDefault="00E048E6" w:rsidP="00E048E6">
      <w:pPr>
        <w:pStyle w:val="Prrafodelista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>Activi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ty</w:t>
      </w:r>
      <w:proofErr w:type="spellEnd"/>
      <w:r w:rsidRP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inicial, menú de bienvenida </w:t>
      </w:r>
      <w:r w:rsidR="0059174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con </w:t>
      </w:r>
      <w:proofErr w:type="spellStart"/>
      <w:r w:rsidR="00591744">
        <w:rPr>
          <w:rFonts w:ascii="Times New Roman" w:eastAsia="Times New Roman" w:hAnsi="Times New Roman" w:cs="Times New Roman"/>
          <w:sz w:val="24"/>
          <w:szCs w:val="24"/>
          <w:lang w:eastAsia="es-CO"/>
        </w:rPr>
        <w:t>login</w:t>
      </w:r>
      <w:proofErr w:type="spellEnd"/>
      <w:r w:rsidR="0059174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usuario.</w:t>
      </w:r>
    </w:p>
    <w:p w14:paraId="697EC812" w14:textId="77777777" w:rsidR="00E048E6" w:rsidRPr="00E048E6" w:rsidRDefault="00E048E6" w:rsidP="00E048E6">
      <w:pPr>
        <w:pStyle w:val="Prrafodelista"/>
        <w:spacing w:before="100" w:beforeAutospacing="1" w:after="100" w:afterAutospacing="1"/>
        <w:ind w:left="792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EE8A16E" w14:textId="4D9F5929" w:rsidR="001F7F85" w:rsidRDefault="00E048E6" w:rsidP="00E048E6">
      <w:pPr>
        <w:pStyle w:val="Prrafodelista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Activity</w:t>
      </w:r>
      <w:proofErr w:type="spellEnd"/>
      <w:r w:rsidR="001F7F85" w:rsidRP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registro de usuario con datos relevantes del </w:t>
      </w:r>
      <w:r w:rsidRP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>usuario.</w:t>
      </w:r>
    </w:p>
    <w:p w14:paraId="40AC23EF" w14:textId="77777777" w:rsidR="00E048E6" w:rsidRPr="00E048E6" w:rsidRDefault="00E048E6" w:rsidP="00E048E6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85D50C" w14:textId="366BB840" w:rsidR="001F7F85" w:rsidRDefault="00E048E6" w:rsidP="00E048E6">
      <w:pPr>
        <w:pStyle w:val="Prrafodelista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Activity</w:t>
      </w:r>
      <w:proofErr w:type="spellEnd"/>
      <w:r w:rsidR="001F7F85" w:rsidRP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que captur</w:t>
      </w:r>
      <w:r w:rsidR="00591744">
        <w:rPr>
          <w:rFonts w:ascii="Times New Roman" w:eastAsia="Times New Roman" w:hAnsi="Times New Roman" w:cs="Times New Roman"/>
          <w:sz w:val="24"/>
          <w:szCs w:val="24"/>
          <w:lang w:eastAsia="es-CO"/>
        </w:rPr>
        <w:t>a</w:t>
      </w:r>
      <w:r w:rsidR="001F7F85" w:rsidRP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datos relevantes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PETiso</w:t>
      </w:r>
      <w:proofErr w:type="spellEnd"/>
      <w:r w:rsidR="001F7F85" w:rsidRP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r w:rsidR="00591744" w:rsidRP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>pudiéndo</w:t>
      </w:r>
      <w:r w:rsidR="00591744">
        <w:rPr>
          <w:rFonts w:ascii="Times New Roman" w:eastAsia="Times New Roman" w:hAnsi="Times New Roman" w:cs="Times New Roman"/>
          <w:sz w:val="24"/>
          <w:szCs w:val="24"/>
          <w:lang w:eastAsia="es-CO"/>
        </w:rPr>
        <w:t>se</w:t>
      </w:r>
      <w:r w:rsidR="001F7F85" w:rsidRP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registrar vari</w:t>
      </w:r>
      <w:r w:rsidR="00591744">
        <w:rPr>
          <w:rFonts w:ascii="Times New Roman" w:eastAsia="Times New Roman" w:hAnsi="Times New Roman" w:cs="Times New Roman"/>
          <w:sz w:val="24"/>
          <w:szCs w:val="24"/>
          <w:lang w:eastAsia="es-CO"/>
        </w:rPr>
        <w:t>as mascotas</w:t>
      </w:r>
      <w:r w:rsidR="001F7F85" w:rsidRPr="00E048E6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4D9189BF" w14:textId="77777777" w:rsidR="00591744" w:rsidRPr="00591744" w:rsidRDefault="00591744" w:rsidP="00591744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D883621" w14:textId="7AED210F" w:rsidR="00591744" w:rsidRDefault="00591744" w:rsidP="00E048E6">
      <w:pPr>
        <w:pStyle w:val="Prrafodelista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del menú de sitios de interés.</w:t>
      </w:r>
    </w:p>
    <w:p w14:paraId="5AD45BBC" w14:textId="77777777" w:rsidR="00E35146" w:rsidRPr="00E35146" w:rsidRDefault="00E35146" w:rsidP="00E35146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4BBD18D" w14:textId="3B608116" w:rsidR="001F7F85" w:rsidRPr="00E35146" w:rsidRDefault="00E35146" w:rsidP="00E35146">
      <w:pPr>
        <w:pStyle w:val="Prrafodelista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con mapa de geolocalización que identificará</w:t>
      </w:r>
      <w:r w:rsidR="001F7F85" w:rsidRPr="00E3514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591744">
        <w:rPr>
          <w:rFonts w:ascii="Times New Roman" w:eastAsia="Times New Roman" w:hAnsi="Times New Roman" w:cs="Times New Roman"/>
          <w:sz w:val="24"/>
          <w:szCs w:val="24"/>
          <w:lang w:eastAsia="es-CO"/>
        </w:rPr>
        <w:t>los sitios</w:t>
      </w:r>
      <w:r w:rsidR="001F7F85" w:rsidRPr="00E3514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de interés</w:t>
      </w:r>
      <w:r w:rsidR="001F7F85" w:rsidRPr="00E35146">
        <w:rPr>
          <w:rFonts w:ascii="Times New Roman" w:eastAsia="Times New Roman" w:hAnsi="Times New Roman" w:cs="Times New Roman"/>
          <w:sz w:val="24"/>
          <w:szCs w:val="24"/>
          <w:lang w:eastAsia="es-CO"/>
        </w:rPr>
        <w:t>, alrededor de x Km.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ser posible, se permitirá adjuntar fotografías.</w:t>
      </w:r>
    </w:p>
    <w:p w14:paraId="2CD4780F" w14:textId="77777777" w:rsidR="00E35146" w:rsidRDefault="00E35146" w:rsidP="00E35146">
      <w:pPr>
        <w:pStyle w:val="Subttulo"/>
        <w:rPr>
          <w:rFonts w:eastAsia="Times New Roman"/>
          <w:lang w:eastAsia="es-CO"/>
        </w:rPr>
      </w:pPr>
    </w:p>
    <w:p w14:paraId="094E0A62" w14:textId="51044B95" w:rsidR="001F7F85" w:rsidRDefault="00E35146" w:rsidP="00E35146">
      <w:pPr>
        <w:pStyle w:val="Subttulo"/>
        <w:rPr>
          <w:rFonts w:eastAsia="Times New Roman"/>
          <w:lang w:eastAsia="es-CO"/>
        </w:rPr>
      </w:pPr>
      <w:r>
        <w:rPr>
          <w:rFonts w:eastAsia="Times New Roman"/>
          <w:lang w:eastAsia="es-CO"/>
        </w:rPr>
        <w:t xml:space="preserve">requerimientos </w:t>
      </w:r>
      <w:r w:rsidR="001F7F85">
        <w:rPr>
          <w:rFonts w:eastAsia="Times New Roman"/>
          <w:lang w:eastAsia="es-CO"/>
        </w:rPr>
        <w:t>No funcionales</w:t>
      </w:r>
    </w:p>
    <w:p w14:paraId="11F10980" w14:textId="6E0EA49F" w:rsidR="001F7F85" w:rsidRDefault="001F7F85" w:rsidP="001F7F8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-Entorno de desarrollo Android Studio</w:t>
      </w:r>
      <w:r w:rsidR="00E35146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67063A4E" w14:textId="42CE6B69" w:rsidR="001F7F85" w:rsidRDefault="001F7F85" w:rsidP="001F7F8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-Base de datos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Firebase</w:t>
      </w:r>
      <w:proofErr w:type="spellEnd"/>
      <w:r w:rsidR="00E35146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74F7B520" w14:textId="3201A5BC" w:rsidR="001F7F85" w:rsidRDefault="001F7F85" w:rsidP="001F7F8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-Api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Maps</w:t>
      </w:r>
      <w:proofErr w:type="spellEnd"/>
      <w:r w:rsidR="00E3514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o herramienta gratuita de geolocalización.</w:t>
      </w:r>
    </w:p>
    <w:p w14:paraId="5DEC70F4" w14:textId="273B9ECA" w:rsidR="001F7F85" w:rsidRDefault="001F7F85" w:rsidP="001F7F8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-Dispositivo de Android</w:t>
      </w:r>
      <w:r w:rsidR="00E3514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 partir de la versión </w:t>
      </w:r>
      <w:r w:rsidR="001A2D5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5.0, API 21 </w:t>
      </w:r>
      <w:proofErr w:type="spellStart"/>
      <w:r w:rsidR="001A2D56">
        <w:rPr>
          <w:rFonts w:ascii="Times New Roman" w:eastAsia="Times New Roman" w:hAnsi="Times New Roman" w:cs="Times New Roman"/>
          <w:sz w:val="24"/>
          <w:szCs w:val="24"/>
          <w:lang w:eastAsia="es-CO"/>
        </w:rPr>
        <w:t>Lollipop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43F58A9B" w14:textId="77777777" w:rsidR="001A2D56" w:rsidRDefault="001A2D56" w:rsidP="001A2D56">
      <w:pPr>
        <w:pStyle w:val="Subttulo"/>
        <w:rPr>
          <w:rFonts w:eastAsia="Times New Roman"/>
          <w:lang w:eastAsia="es-CO"/>
        </w:rPr>
      </w:pPr>
    </w:p>
    <w:p w14:paraId="2DC3C5E4" w14:textId="77777777" w:rsidR="00C94F6C" w:rsidRDefault="00C94F6C" w:rsidP="001A2D56">
      <w:pPr>
        <w:pStyle w:val="Subttulo"/>
        <w:rPr>
          <w:rFonts w:eastAsia="Times New Roman"/>
          <w:lang w:eastAsia="es-CO"/>
        </w:rPr>
      </w:pPr>
    </w:p>
    <w:p w14:paraId="67DCD416" w14:textId="77777777" w:rsidR="00C94F6C" w:rsidRDefault="00C94F6C" w:rsidP="001A2D56">
      <w:pPr>
        <w:pStyle w:val="Subttulo"/>
        <w:rPr>
          <w:rFonts w:eastAsia="Times New Roman"/>
          <w:lang w:eastAsia="es-CO"/>
        </w:rPr>
      </w:pPr>
    </w:p>
    <w:p w14:paraId="16CA9DEA" w14:textId="77777777" w:rsidR="00C94F6C" w:rsidRDefault="00C94F6C" w:rsidP="001A2D56">
      <w:pPr>
        <w:pStyle w:val="Subttulo"/>
        <w:rPr>
          <w:rFonts w:eastAsia="Times New Roman"/>
          <w:lang w:eastAsia="es-CO"/>
        </w:rPr>
      </w:pPr>
    </w:p>
    <w:p w14:paraId="6224A6CC" w14:textId="1DC12C3B" w:rsidR="001A2D56" w:rsidRPr="000526E3" w:rsidRDefault="001A2D56" w:rsidP="001A2D56">
      <w:pPr>
        <w:pStyle w:val="Subttulo"/>
        <w:rPr>
          <w:rFonts w:eastAsia="Times New Roman"/>
          <w:lang w:eastAsia="es-CO"/>
        </w:rPr>
      </w:pPr>
      <w:r>
        <w:rPr>
          <w:rFonts w:eastAsia="Times New Roman"/>
          <w:lang w:eastAsia="es-CO"/>
        </w:rPr>
        <w:t>creación del proyecto en android studio</w:t>
      </w:r>
    </w:p>
    <w:p w14:paraId="52B622DF" w14:textId="13EC1655" w:rsidR="001F7F85" w:rsidRDefault="001A2D56" w:rsidP="001F7F8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94B6D2" w:themeColor="accent1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63217014" wp14:editId="0CDE55E5">
            <wp:extent cx="5791200" cy="3257470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6568" cy="32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47E6" w14:textId="7A08C9C6" w:rsidR="001A2D56" w:rsidRDefault="00DE427D" w:rsidP="001F7F85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94B6D2" w:themeColor="accent1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3E31A79E" wp14:editId="1C3E0AD8">
            <wp:extent cx="5731510" cy="322262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C738" w14:textId="77777777" w:rsidR="001A2D56" w:rsidRDefault="001A2D56" w:rsidP="001F7F85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94B6D2" w:themeColor="accent1"/>
          <w:sz w:val="24"/>
          <w:szCs w:val="24"/>
          <w:lang w:eastAsia="es-CO"/>
        </w:rPr>
      </w:pPr>
    </w:p>
    <w:p w14:paraId="14EA16D4" w14:textId="2D414A1E" w:rsidR="001A2D56" w:rsidRDefault="001A2D56" w:rsidP="001F7F85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94B6D2" w:themeColor="accent1"/>
          <w:sz w:val="24"/>
          <w:szCs w:val="24"/>
          <w:lang w:eastAsia="es-CO"/>
        </w:rPr>
      </w:pPr>
    </w:p>
    <w:p w14:paraId="70F5D8F9" w14:textId="65B74AF1" w:rsidR="001F7F85" w:rsidRDefault="001F7F85" w:rsidP="001F7F85"/>
    <w:p w14:paraId="1BA92D3A" w14:textId="1BC2456B" w:rsidR="001F7F85" w:rsidRDefault="00DE427D" w:rsidP="00E279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4E54E4" wp14:editId="671B4210">
            <wp:extent cx="5731510" cy="322262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D90A" w14:textId="367E88E0" w:rsidR="00DE427D" w:rsidRDefault="00DE427D" w:rsidP="00E279B8">
      <w:pPr>
        <w:rPr>
          <w:noProof/>
        </w:rPr>
      </w:pPr>
      <w:r>
        <w:rPr>
          <w:noProof/>
        </w:rPr>
        <w:drawing>
          <wp:inline distT="0" distB="0" distL="0" distR="0" wp14:anchorId="235EC062" wp14:editId="5562485A">
            <wp:extent cx="5731510" cy="322262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CD99" w14:textId="075948F2" w:rsidR="00DE427D" w:rsidRDefault="00DE427D" w:rsidP="00E279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502408" wp14:editId="0DFF953F">
            <wp:extent cx="5731510" cy="322262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27D" w:rsidSect="00E37F9F">
      <w:footerReference w:type="default" r:id="rId15"/>
      <w:headerReference w:type="first" r:id="rId16"/>
      <w:pgSz w:w="11906" w:h="16838" w:code="9"/>
      <w:pgMar w:top="1474" w:right="1440" w:bottom="1588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501D8" w14:textId="77777777" w:rsidR="001B1F0C" w:rsidRDefault="001B1F0C">
      <w:r>
        <w:separator/>
      </w:r>
    </w:p>
    <w:p w14:paraId="63B473D0" w14:textId="77777777" w:rsidR="001B1F0C" w:rsidRDefault="001B1F0C"/>
  </w:endnote>
  <w:endnote w:type="continuationSeparator" w:id="0">
    <w:p w14:paraId="54D74CC7" w14:textId="77777777" w:rsidR="001B1F0C" w:rsidRDefault="001B1F0C">
      <w:r>
        <w:continuationSeparator/>
      </w:r>
    </w:p>
    <w:p w14:paraId="62A94BCD" w14:textId="77777777" w:rsidR="001B1F0C" w:rsidRDefault="001B1F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pie de página"/>
    </w:tblPr>
    <w:tblGrid>
      <w:gridCol w:w="1354"/>
      <w:gridCol w:w="6318"/>
      <w:gridCol w:w="1354"/>
    </w:tblGrid>
    <w:tr w:rsidR="00907CBB" w14:paraId="791C3B0E" w14:textId="77777777" w:rsidTr="00B87079">
      <w:tc>
        <w:tcPr>
          <w:tcW w:w="750" w:type="pct"/>
        </w:tcPr>
        <w:p w14:paraId="1F94FF39" w14:textId="65F73E96" w:rsidR="00907CBB" w:rsidRDefault="00907CBB">
          <w:pPr>
            <w:pStyle w:val="Piedepgina"/>
          </w:pPr>
        </w:p>
      </w:tc>
      <w:tc>
        <w:tcPr>
          <w:tcW w:w="3500" w:type="pct"/>
        </w:tcPr>
        <w:p w14:paraId="320FFFD4" w14:textId="6184B75A" w:rsidR="00907CBB" w:rsidRDefault="001B1F0C" w:rsidP="00B87079">
          <w:pPr>
            <w:pStyle w:val="Piedepgina"/>
            <w:jc w:val="center"/>
          </w:pPr>
          <w:sdt>
            <w:sdtPr>
              <w:alias w:val="Título:"/>
              <w:tag w:val="Título:"/>
              <w:id w:val="-1362200171"/>
              <w:placeholder>
                <w:docPart w:val="FDA496877F28428CBFAC68BFD92A740C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roofErr w:type="spellStart"/>
              <w:r w:rsidR="00101D48">
                <w:t>PETisos</w:t>
              </w:r>
              <w:proofErr w:type="spellEnd"/>
            </w:sdtContent>
          </w:sdt>
        </w:p>
      </w:tc>
      <w:tc>
        <w:tcPr>
          <w:tcW w:w="750" w:type="pct"/>
        </w:tcPr>
        <w:p w14:paraId="2AD644DA" w14:textId="77777777" w:rsidR="00907CBB" w:rsidRDefault="00107CB6">
          <w:pPr>
            <w:pStyle w:val="Piedepgina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\* Arabic </w:instrText>
          </w:r>
          <w:r>
            <w:rPr>
              <w:lang w:bidi="es-ES"/>
            </w:rPr>
            <w:fldChar w:fldCharType="separate"/>
          </w:r>
          <w:r w:rsidR="00DD6D92">
            <w:rPr>
              <w:noProof/>
              <w:lang w:bidi="es-ES"/>
            </w:rPr>
            <w:t>3</w:t>
          </w:r>
          <w:r>
            <w:rPr>
              <w:lang w:bidi="es-ES"/>
            </w:rPr>
            <w:fldChar w:fldCharType="end"/>
          </w:r>
        </w:p>
      </w:tc>
    </w:tr>
  </w:tbl>
  <w:p w14:paraId="4B127C73" w14:textId="77777777" w:rsidR="00907CBB" w:rsidRDefault="00907C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6CE93" w14:textId="77777777" w:rsidR="001B1F0C" w:rsidRDefault="001B1F0C">
      <w:r>
        <w:separator/>
      </w:r>
    </w:p>
    <w:p w14:paraId="53AFAAE1" w14:textId="77777777" w:rsidR="001B1F0C" w:rsidRDefault="001B1F0C"/>
  </w:footnote>
  <w:footnote w:type="continuationSeparator" w:id="0">
    <w:p w14:paraId="1EF3F299" w14:textId="77777777" w:rsidR="001B1F0C" w:rsidRDefault="001B1F0C">
      <w:r>
        <w:continuationSeparator/>
      </w:r>
    </w:p>
    <w:p w14:paraId="0FAE8E5C" w14:textId="77777777" w:rsidR="001B1F0C" w:rsidRDefault="001B1F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3B620" w14:textId="77777777" w:rsidR="00736E05" w:rsidRDefault="00736E05">
    <w:pPr>
      <w:pStyle w:val="Encabezado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D6A05D0" wp14:editId="276DE1B8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upo 2" descr="Barra lateral decorativa de portada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ctángulo 3" descr="Barra lateral decorativa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ángulo 5" descr="Barra lateral decorativa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168DA318" id="Grupo 2" o:spid="_x0000_s1026" alt="Barra lateral decorativa de portada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">
              <v:rect id="Rectángulo 3" o:spid="_x0000_s1027" alt="Barra lateral decorativa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dd8047 [3205]" stroked="f" strokeweight="1pt"/>
              <v:rect id="Rectángulo 5" o:spid="_x0000_s1028" alt="Barra lateral decorativa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94b6d2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D63DA"/>
    <w:multiLevelType w:val="hybridMultilevel"/>
    <w:tmpl w:val="E62EF462"/>
    <w:lvl w:ilvl="0" w:tplc="240A0009">
      <w:start w:val="1"/>
      <w:numFmt w:val="bullet"/>
      <w:lvlText w:val=""/>
      <w:lvlJc w:val="left"/>
      <w:pPr>
        <w:ind w:left="79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0F0305A5"/>
    <w:multiLevelType w:val="hybridMultilevel"/>
    <w:tmpl w:val="101E9F9E"/>
    <w:lvl w:ilvl="0" w:tplc="240A000D">
      <w:start w:val="1"/>
      <w:numFmt w:val="bullet"/>
      <w:lvlText w:val=""/>
      <w:lvlJc w:val="left"/>
      <w:pPr>
        <w:ind w:left="79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1066408B"/>
    <w:multiLevelType w:val="hybridMultilevel"/>
    <w:tmpl w:val="9244DBA2"/>
    <w:lvl w:ilvl="0" w:tplc="240A0009">
      <w:start w:val="1"/>
      <w:numFmt w:val="bullet"/>
      <w:lvlText w:val=""/>
      <w:lvlJc w:val="left"/>
      <w:pPr>
        <w:ind w:left="79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256D6D20"/>
    <w:multiLevelType w:val="hybridMultilevel"/>
    <w:tmpl w:val="B4DE4594"/>
    <w:lvl w:ilvl="0" w:tplc="A8B0EC6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2A32FF"/>
    <w:multiLevelType w:val="multilevel"/>
    <w:tmpl w:val="9B72F82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13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4"/>
  </w:num>
  <w:num w:numId="13">
    <w:abstractNumId w:val="10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F85"/>
    <w:rsid w:val="00012254"/>
    <w:rsid w:val="00041850"/>
    <w:rsid w:val="00067E02"/>
    <w:rsid w:val="000D3DCB"/>
    <w:rsid w:val="00101D48"/>
    <w:rsid w:val="00107CB6"/>
    <w:rsid w:val="00117037"/>
    <w:rsid w:val="0013333F"/>
    <w:rsid w:val="00193898"/>
    <w:rsid w:val="001A2D56"/>
    <w:rsid w:val="001B1F0C"/>
    <w:rsid w:val="001C6A4A"/>
    <w:rsid w:val="001E1916"/>
    <w:rsid w:val="001F19A0"/>
    <w:rsid w:val="001F7F85"/>
    <w:rsid w:val="002B21AE"/>
    <w:rsid w:val="002C4755"/>
    <w:rsid w:val="00312DD5"/>
    <w:rsid w:val="0033593E"/>
    <w:rsid w:val="004534A5"/>
    <w:rsid w:val="004566FA"/>
    <w:rsid w:val="00495232"/>
    <w:rsid w:val="004A188D"/>
    <w:rsid w:val="004A4EC4"/>
    <w:rsid w:val="00503518"/>
    <w:rsid w:val="005331CA"/>
    <w:rsid w:val="005504AE"/>
    <w:rsid w:val="00564354"/>
    <w:rsid w:val="00580299"/>
    <w:rsid w:val="00591744"/>
    <w:rsid w:val="005D0FA1"/>
    <w:rsid w:val="006060C3"/>
    <w:rsid w:val="00660B21"/>
    <w:rsid w:val="00714CE5"/>
    <w:rsid w:val="007225FB"/>
    <w:rsid w:val="00736E05"/>
    <w:rsid w:val="007B5610"/>
    <w:rsid w:val="007B574B"/>
    <w:rsid w:val="00822A8D"/>
    <w:rsid w:val="00831731"/>
    <w:rsid w:val="00852FE0"/>
    <w:rsid w:val="00874542"/>
    <w:rsid w:val="00903DB9"/>
    <w:rsid w:val="00907CBB"/>
    <w:rsid w:val="00913AE4"/>
    <w:rsid w:val="00976A9B"/>
    <w:rsid w:val="0099384F"/>
    <w:rsid w:val="009A32A1"/>
    <w:rsid w:val="00A72CC5"/>
    <w:rsid w:val="00B55F12"/>
    <w:rsid w:val="00B7223D"/>
    <w:rsid w:val="00B85124"/>
    <w:rsid w:val="00B87079"/>
    <w:rsid w:val="00BC77B7"/>
    <w:rsid w:val="00C41938"/>
    <w:rsid w:val="00C64B77"/>
    <w:rsid w:val="00C94F6C"/>
    <w:rsid w:val="00CB5473"/>
    <w:rsid w:val="00DA0B66"/>
    <w:rsid w:val="00DD6D92"/>
    <w:rsid w:val="00DE427D"/>
    <w:rsid w:val="00E048E6"/>
    <w:rsid w:val="00E071B0"/>
    <w:rsid w:val="00E11EC1"/>
    <w:rsid w:val="00E22B82"/>
    <w:rsid w:val="00E279B8"/>
    <w:rsid w:val="00E35146"/>
    <w:rsid w:val="00E37F9F"/>
    <w:rsid w:val="00E60E76"/>
    <w:rsid w:val="00E756E6"/>
    <w:rsid w:val="00EA05B8"/>
    <w:rsid w:val="00EB203B"/>
    <w:rsid w:val="00ED7F4D"/>
    <w:rsid w:val="00EE44C2"/>
    <w:rsid w:val="00F0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C6EC467"/>
  <w15:docId w15:val="{88343141-2191-435F-886F-DDB0D0EA4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s-E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3-nfasis11">
    <w:name w:val="Tabla de cuadrícula 3 - Énfasis 11"/>
    <w:basedOn w:val="Tab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Tabladelista7concolores-nfasis11">
    <w:name w:val="Tabla de lista 7 con colores - Énfasis 11"/>
    <w:basedOn w:val="Tab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Tabladecuadrcula4-nfasis61">
    <w:name w:val="Tabla de cuadrícula 4 - Énfasis 6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Cuadrculadetablaclara1">
    <w:name w:val="Cuadrícula de tabla clara1"/>
    <w:basedOn w:val="Tab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normal21">
    <w:name w:val="Tabla normal 21"/>
    <w:basedOn w:val="Tab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delista2-nfasis11">
    <w:name w:val="Tabla de list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lista1clara-nfasis21">
    <w:name w:val="Tabla de lista 1 clara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13333F"/>
    <w:rPr>
      <w:color w:val="595959" w:themeColor="text1" w:themeTint="A6"/>
    </w:rPr>
  </w:style>
  <w:style w:type="table" w:customStyle="1" w:styleId="Tabladecuadrcula4-nfasis11">
    <w:name w:val="Tabla de cuadrícula 4 - Énfasis 1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cuadrcula4-nfasis21">
    <w:name w:val="Tabla de cuadrícula 4 - Énfasis 2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normal41">
    <w:name w:val="Tabla normal 41"/>
    <w:basedOn w:val="Tab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1clara-nfasis61">
    <w:name w:val="Tabla de cuadrícul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lista1clara-nfasis61">
    <w:name w:val="Tabla de list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Encabezado">
    <w:name w:val="header"/>
    <w:basedOn w:val="Normal"/>
    <w:link w:val="EncabezadoCar"/>
    <w:uiPriority w:val="2"/>
    <w:unhideWhenUsed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2"/>
  </w:style>
  <w:style w:type="paragraph" w:styleId="Piedepgina">
    <w:name w:val="footer"/>
    <w:basedOn w:val="Normal"/>
    <w:link w:val="PiedepginaCar"/>
    <w:uiPriority w:val="2"/>
    <w:unhideWhenUsed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2"/>
  </w:style>
  <w:style w:type="table" w:customStyle="1" w:styleId="Sinbordes">
    <w:name w:val="Sin bordes"/>
    <w:basedOn w:val="Tablanormal"/>
    <w:uiPriority w:val="99"/>
    <w:pPr>
      <w:spacing w:after="0" w:line="240" w:lineRule="auto"/>
    </w:pPr>
    <w:tblPr/>
  </w:style>
  <w:style w:type="table" w:customStyle="1" w:styleId="Tabladecuadrcula1clara-nfasis11">
    <w:name w:val="Tabla de cuadrícula 1 clara - Énfasis 11"/>
    <w:aliases w:val="Sample questionnaires table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Tabladecuadrcula2-nfasis11">
    <w:name w:val="Tabla de cuadrícul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cindecontacto">
    <w:name w:val="Información de contacto"/>
    <w:basedOn w:val="Normal"/>
    <w:uiPriority w:val="1"/>
    <w:qFormat/>
    <w:pPr>
      <w:spacing w:after="0"/>
      <w:jc w:val="right"/>
    </w:pPr>
    <w:rPr>
      <w:caps/>
    </w:rPr>
  </w:style>
  <w:style w:type="table" w:customStyle="1" w:styleId="Tabladecuadrcula3-nfasis31">
    <w:name w:val="Tabla de cuadrícula 3 - Énfasis 31"/>
    <w:basedOn w:val="Tab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Tabladecuadrcula1clara-nfasis31">
    <w:name w:val="Tabla de cuadrícula 1 clara - Énfasis 3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Textodelatabla">
    <w:name w:val="Texto de la tabla"/>
    <w:basedOn w:val="Normal"/>
    <w:uiPriority w:val="1"/>
    <w:qFormat/>
    <w:pPr>
      <w:spacing w:before="120" w:after="0"/>
    </w:pPr>
  </w:style>
  <w:style w:type="table" w:customStyle="1" w:styleId="Tabladelista6concolores-nfasis21">
    <w:name w:val="Tabla de lista 6 con colores - Énfasis 21"/>
    <w:basedOn w:val="Tab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decuadrcula1Claro-nfasis21">
    <w:name w:val="Tabla de cuadrícula 1 Claro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aconvieta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n">
    <w:name w:val="Imagen"/>
    <w:basedOn w:val="Normal"/>
    <w:qFormat/>
    <w:rsid w:val="00E279B8"/>
    <w:pPr>
      <w:spacing w:before="5760" w:after="0" w:line="720" w:lineRule="auto"/>
      <w:jc w:val="right"/>
    </w:pPr>
  </w:style>
  <w:style w:type="character" w:styleId="nfasisintenso">
    <w:name w:val="Intense Emphasis"/>
    <w:basedOn w:val="Fuentedeprrafopredeter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13333F"/>
    <w:rPr>
      <w:i/>
      <w:iCs/>
      <w:color w:val="355D7E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debloque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ipervnculo">
    <w:name w:val="Hyperlink"/>
    <w:basedOn w:val="Fuentedeprrafopredeter"/>
    <w:uiPriority w:val="99"/>
    <w:semiHidden/>
    <w:unhideWhenUsed/>
    <w:rsid w:val="0013333F"/>
    <w:rPr>
      <w:color w:val="7C5F1D" w:themeColor="accent4" w:themeShade="80"/>
      <w:u w:val="single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D9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D9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B56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ndretta\AppData\Roaming\Microsoft\Templates\Plan%20de%20comunicaci&#243;n%20de%20proyec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A770C239A694372BD11F12D779D65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28811C-88E5-49B3-BC63-C9DAC35D36B4}"/>
      </w:docPartPr>
      <w:docPartBody>
        <w:p w:rsidR="006118F4" w:rsidRDefault="005E764B">
          <w:pPr>
            <w:pStyle w:val="2A770C239A694372BD11F12D779D651B"/>
          </w:pPr>
          <w:r>
            <w:rPr>
              <w:lang w:bidi="es-ES"/>
            </w:rPr>
            <w:t>Versión</w:t>
          </w:r>
        </w:p>
      </w:docPartBody>
    </w:docPart>
    <w:docPart>
      <w:docPartPr>
        <w:name w:val="DF8514C81CB646FBA815FBBA753A95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2442C-45DB-4B8F-BCBA-804834E252C3}"/>
      </w:docPartPr>
      <w:docPartBody>
        <w:p w:rsidR="006118F4" w:rsidRDefault="005E764B">
          <w:pPr>
            <w:pStyle w:val="DF8514C81CB646FBA815FBBA753A9518"/>
          </w:pPr>
          <w:r>
            <w:rPr>
              <w:lang w:bidi="es-ES"/>
            </w:rPr>
            <w:t>Su nombre</w:t>
          </w:r>
        </w:p>
      </w:docPartBody>
    </w:docPart>
    <w:docPart>
      <w:docPartPr>
        <w:name w:val="05E15A1E4FC344D4AE88ACA0BA26EA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D8BB0D-0BB0-47EB-8683-75CD3724CA3C}"/>
      </w:docPartPr>
      <w:docPartBody>
        <w:p w:rsidR="006118F4" w:rsidRDefault="005E764B">
          <w:pPr>
            <w:pStyle w:val="05E15A1E4FC344D4AE88ACA0BA26EA4F"/>
          </w:pPr>
          <w:r>
            <w:rPr>
              <w:lang w:bidi="es-ES"/>
            </w:rPr>
            <w:t>nombre de la empresa</w:t>
          </w:r>
        </w:p>
      </w:docPartBody>
    </w:docPart>
    <w:docPart>
      <w:docPartPr>
        <w:name w:val="7AC99A0FC6EE4CDAB6DE211354ECB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52832A-14CE-4F4F-A38F-A6037EAFE1A1}"/>
      </w:docPartPr>
      <w:docPartBody>
        <w:p w:rsidR="006118F4" w:rsidRDefault="005E764B">
          <w:pPr>
            <w:pStyle w:val="7AC99A0FC6EE4CDAB6DE211354ECB35C"/>
          </w:pPr>
          <w:r>
            <w:rPr>
              <w:lang w:bidi="es-ES"/>
            </w:rPr>
            <w:t>Dirección de la empresa</w:t>
          </w:r>
        </w:p>
      </w:docPartBody>
    </w:docPart>
    <w:docPart>
      <w:docPartPr>
        <w:name w:val="FDA496877F28428CBFAC68BFD92A74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12623B-2265-4DBA-8F9D-A254D830F030}"/>
      </w:docPartPr>
      <w:docPartBody>
        <w:p w:rsidR="006118F4" w:rsidRDefault="005E764B">
          <w:pPr>
            <w:pStyle w:val="FDA496877F28428CBFAC68BFD92A740C"/>
          </w:pPr>
          <w:r>
            <w:rPr>
              <w:lang w:bidi="es-ES"/>
            </w:rPr>
            <w:t>Probabilidad</w:t>
          </w:r>
        </w:p>
      </w:docPartBody>
    </w:docPart>
    <w:docPart>
      <w:docPartPr>
        <w:name w:val="A522E71D16934BF6A872E155B1678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02EAF-8CAE-46A5-8ABB-6BEF111BB2A8}"/>
      </w:docPartPr>
      <w:docPartBody>
        <w:p w:rsidR="006118F4" w:rsidRDefault="005216CE" w:rsidP="005216CE">
          <w:pPr>
            <w:pStyle w:val="A522E71D16934BF6A872E155B1678861"/>
          </w:pPr>
          <w:r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6CE"/>
    <w:rsid w:val="001105BE"/>
    <w:rsid w:val="001338AF"/>
    <w:rsid w:val="005216CE"/>
    <w:rsid w:val="005E764B"/>
    <w:rsid w:val="006118F4"/>
    <w:rsid w:val="00CD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A770C239A694372BD11F12D779D651B">
    <w:name w:val="2A770C239A694372BD11F12D779D651B"/>
  </w:style>
  <w:style w:type="paragraph" w:customStyle="1" w:styleId="DF8514C81CB646FBA815FBBA753A9518">
    <w:name w:val="DF8514C81CB646FBA815FBBA753A9518"/>
  </w:style>
  <w:style w:type="paragraph" w:customStyle="1" w:styleId="05E15A1E4FC344D4AE88ACA0BA26EA4F">
    <w:name w:val="05E15A1E4FC344D4AE88ACA0BA26EA4F"/>
  </w:style>
  <w:style w:type="paragraph" w:customStyle="1" w:styleId="7AC99A0FC6EE4CDAB6DE211354ECB35C">
    <w:name w:val="7AC99A0FC6EE4CDAB6DE211354ECB35C"/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FDA496877F28428CBFAC68BFD92A740C">
    <w:name w:val="FDA496877F28428CBFAC68BFD92A740C"/>
  </w:style>
  <w:style w:type="paragraph" w:customStyle="1" w:styleId="A522E71D16934BF6A872E155B1678861">
    <w:name w:val="A522E71D16934BF6A872E155B1678861"/>
    <w:rsid w:val="005216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modulo 4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comunicación de proyectos.dotx</Template>
  <TotalTime>285</TotalTime>
  <Pages>6</Pages>
  <Words>346</Words>
  <Characters>1903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mision tic</Company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Alexandretta</dc:creator>
  <cp:keywords>PETisos</cp:keywords>
  <dc:description>alexandra salazar d.</dc:description>
  <cp:lastModifiedBy>Santo</cp:lastModifiedBy>
  <cp:revision>17</cp:revision>
  <dcterms:created xsi:type="dcterms:W3CDTF">2021-10-30T14:39:00Z</dcterms:created>
  <dcterms:modified xsi:type="dcterms:W3CDTF">2021-10-30T22:42:00Z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